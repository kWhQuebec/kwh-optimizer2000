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AF29" w14:textId="31A7866C" w:rsidR="005F70E4" w:rsidRDefault="00605A4C">
      <w:r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8248" behindDoc="0" locked="0" layoutInCell="1" allowOverlap="1" wp14:anchorId="010C05BD" wp14:editId="6DC27248">
                <wp:simplePos x="0" y="0"/>
                <wp:positionH relativeFrom="column">
                  <wp:posOffset>5086350</wp:posOffset>
                </wp:positionH>
                <wp:positionV relativeFrom="page">
                  <wp:posOffset>5505450</wp:posOffset>
                </wp:positionV>
                <wp:extent cx="1828800" cy="2743200"/>
                <wp:effectExtent l="0" t="0" r="0" b="0"/>
                <wp:wrapNone/>
                <wp:docPr id="1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038A92" w14:textId="1CFF1700" w:rsidR="00ED1100" w:rsidRDefault="0046695B" w:rsidP="00ED1100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Solar is quickly becoming one of the cheapest new electricity sources for new generation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globaly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 </w:t>
                            </w:r>
                            <w:r w:rsidR="00F177E0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Building new solar generation on Indust</w:t>
                            </w:r>
                            <w:r w:rsidR="00D76251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rial rooftops is one of the est ways to utilize the technology. Not only does the solar take up </w:t>
                            </w:r>
                            <w:proofErr w:type="spellStart"/>
                            <w:r w:rsidR="00D76251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under utilized</w:t>
                            </w:r>
                            <w:proofErr w:type="spellEnd"/>
                            <w:r w:rsidR="00D76251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 roof space but </w:t>
                            </w:r>
                            <w:r w:rsidR="008949E9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it also generates energy right where the energy is needed. By generating energy where it is used Utilities </w:t>
                            </w:r>
                            <w:proofErr w:type="spellStart"/>
                            <w:r w:rsidR="008949E9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miniize</w:t>
                            </w:r>
                            <w:proofErr w:type="spellEnd"/>
                            <w:r w:rsidR="008949E9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 </w:t>
                            </w:r>
                            <w:r w:rsidR="00497F37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the need for costly high voltage </w:t>
                            </w:r>
                            <w:r w:rsidR="00F041B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lines that span for hundreds of kilometers </w:t>
                            </w:r>
                            <w:r w:rsidR="00661AEA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to provide electricity to the major urban industrial areas. 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0C05BD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400.5pt;margin-top:433.5pt;width:2in;height:3in;z-index:25165824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" filled="f" fillcolor="#fffffe" stroked="f" strokecolor="#212120" insetpen="t">
                <v:textbox inset="2.88pt,2.88pt,2.88pt,2.88pt">
                  <w:txbxContent>
                    <w:p w14:paraId="38038A92" w14:textId="1CFF1700" w:rsidR="00ED1100" w:rsidRDefault="0046695B" w:rsidP="00ED1100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Solar is quickly becoming one of the cheapest new electricity sources for new generation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globaly</w:t>
                      </w:r>
                      <w:proofErr w:type="spellEnd"/>
                      <w: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 </w:t>
                      </w:r>
                      <w:r w:rsidR="00F177E0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Building new solar generation on Indust</w:t>
                      </w:r>
                      <w:r w:rsidR="00D76251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rial rooftops is one of the est ways to utilize the technology. Not only does the solar take up </w:t>
                      </w:r>
                      <w:proofErr w:type="spellStart"/>
                      <w:r w:rsidR="00D76251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under utilized</w:t>
                      </w:r>
                      <w:proofErr w:type="spellEnd"/>
                      <w:r w:rsidR="00D76251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 roof space but </w:t>
                      </w:r>
                      <w:r w:rsidR="008949E9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it also generates energy right where the energy is needed. By generating energy where it is used Utilities </w:t>
                      </w:r>
                      <w:proofErr w:type="spellStart"/>
                      <w:r w:rsidR="008949E9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miniize</w:t>
                      </w:r>
                      <w:proofErr w:type="spellEnd"/>
                      <w:r w:rsidR="008949E9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 </w:t>
                      </w:r>
                      <w:r w:rsidR="00497F37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the need for costly high voltage </w:t>
                      </w:r>
                      <w:r w:rsidR="00F041B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lines that span for hundreds of kilometers </w:t>
                      </w:r>
                      <w:r w:rsidR="00661AEA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to provide electricity to the major urban industrial areas.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8247" behindDoc="0" locked="0" layoutInCell="1" allowOverlap="1" wp14:anchorId="7ABC6561" wp14:editId="61DD0EA6">
                <wp:simplePos x="0" y="0"/>
                <wp:positionH relativeFrom="column">
                  <wp:posOffset>3000375</wp:posOffset>
                </wp:positionH>
                <wp:positionV relativeFrom="page">
                  <wp:posOffset>5504815</wp:posOffset>
                </wp:positionV>
                <wp:extent cx="1828800" cy="2962275"/>
                <wp:effectExtent l="0" t="0" r="0" b="9525"/>
                <wp:wrapNone/>
                <wp:docPr id="1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2962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7A0132" w14:textId="3C7C7AFB" w:rsidR="00EB3809" w:rsidRDefault="00941BCB" w:rsidP="00875717">
                            <w:pPr>
                              <w:widowControl w:val="0"/>
                              <w:spacing w:line="320" w:lineRule="exact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it’s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 latest call for new generation Hydro Quebec has</w:t>
                            </w:r>
                            <w:r w:rsidR="009670F4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 recently </w:t>
                            </w:r>
                            <w:r w:rsidR="009E0186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released </w:t>
                            </w:r>
                            <w:r w:rsidR="00F36C2A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an Appel </w:t>
                            </w:r>
                            <w:proofErr w:type="spellStart"/>
                            <w:r w:rsidR="00F36C2A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Dd’offres</w:t>
                            </w:r>
                            <w:proofErr w:type="spellEnd"/>
                            <w:r w:rsidR="00F36C2A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 to </w:t>
                            </w:r>
                            <w:proofErr w:type="spellStart"/>
                            <w:r w:rsidR="00F36C2A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aquire</w:t>
                            </w:r>
                            <w:proofErr w:type="spellEnd"/>
                            <w:r w:rsidR="00F36C2A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 up to 300 MWs of new solar </w:t>
                            </w:r>
                            <w:r w:rsidR="00111EA6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g</w:t>
                            </w:r>
                            <w:r w:rsidR="00736E24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eneration</w:t>
                            </w:r>
                            <w:r w:rsidR="00C35C3E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.</w:t>
                            </w:r>
                            <w:r w:rsidR="00111EA6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 </w:t>
                            </w:r>
                            <w:hyperlink r:id="rId10" w:history="1">
                              <w:r w:rsidR="00111EA6" w:rsidRPr="00126F9B">
                                <w:rPr>
                                  <w:rStyle w:val="Hyperlink"/>
                                  <w:rFonts w:ascii="Arial" w:hAnsi="Arial" w:cs="Arial"/>
                                  <w:sz w:val="15"/>
                                  <w:szCs w:val="15"/>
                                  <w:lang w:val="en"/>
                                </w:rPr>
                                <w:t>https://www.hydroquebec.com/achats-electricite-quebec/appels-propositions/2025-01.html</w:t>
                              </w:r>
                            </w:hyperlink>
                            <w:r w:rsidR="00EB3809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.</w:t>
                            </w:r>
                          </w:p>
                          <w:p w14:paraId="2BF79693" w14:textId="32B5028A" w:rsidR="00ED1100" w:rsidRDefault="00111EA6" w:rsidP="00875717">
                            <w:pPr>
                              <w:widowControl w:val="0"/>
                              <w:spacing w:line="320" w:lineRule="exact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Scale Cleantech and kWh Quebec are developing this project on behalf of the building sponsor [Dream industrial solar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inc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]. </w:t>
                            </w:r>
                            <w:r w:rsidR="00342C3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This project will be part of that competitive </w:t>
                            </w:r>
                            <w:r w:rsidR="005458AC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bidding process. Bids will be submitted in March 2026 and </w:t>
                            </w:r>
                            <w:r w:rsidR="00934640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Projects awarded will be notified in </w:t>
                            </w:r>
                            <w:proofErr w:type="spellStart"/>
                            <w:r w:rsidR="00934640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january</w:t>
                            </w:r>
                            <w:proofErr w:type="spellEnd"/>
                            <w:r w:rsidR="00934640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 2027.                  </w:t>
                            </w:r>
                            <w:r w:rsidR="00941BCB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 </w:t>
                            </w:r>
                            <w:r w:rsidR="00ED1100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C6561" id="Text Box 19" o:spid="_x0000_s1027" type="#_x0000_t202" style="position:absolute;margin-left:236.25pt;margin-top:433.45pt;width:2in;height:233.25pt;z-index:251658247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" filled="f" fillcolor="#fffffe" stroked="f" strokecolor="#212120" insetpen="t">
                <v:textbox inset="2.88pt,2.88pt,2.88pt,2.88pt">
                  <w:txbxContent>
                    <w:p w14:paraId="3F7A0132" w14:textId="3C7C7AFB" w:rsidR="00EB3809" w:rsidRDefault="00941BCB" w:rsidP="00875717">
                      <w:pPr>
                        <w:widowControl w:val="0"/>
                        <w:spacing w:line="320" w:lineRule="exact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In </w:t>
                      </w:r>
                      <w:proofErr w:type="spellStart"/>
                      <w: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it’s</w:t>
                      </w:r>
                      <w:proofErr w:type="spellEnd"/>
                      <w: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 latest call for new generation Hydro Quebec has</w:t>
                      </w:r>
                      <w:r w:rsidR="009670F4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 recently </w:t>
                      </w:r>
                      <w:r w:rsidR="009E0186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released </w:t>
                      </w:r>
                      <w:r w:rsidR="00F36C2A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an Appel </w:t>
                      </w:r>
                      <w:proofErr w:type="spellStart"/>
                      <w:r w:rsidR="00F36C2A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Dd’offres</w:t>
                      </w:r>
                      <w:proofErr w:type="spellEnd"/>
                      <w:r w:rsidR="00F36C2A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 to </w:t>
                      </w:r>
                      <w:proofErr w:type="spellStart"/>
                      <w:r w:rsidR="00F36C2A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aquire</w:t>
                      </w:r>
                      <w:proofErr w:type="spellEnd"/>
                      <w:r w:rsidR="00F36C2A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 up to 300 MWs of new solar </w:t>
                      </w:r>
                      <w:r w:rsidR="00111EA6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g</w:t>
                      </w:r>
                      <w:r w:rsidR="00736E24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eneration</w:t>
                      </w:r>
                      <w:r w:rsidR="00C35C3E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.</w:t>
                      </w:r>
                      <w:r w:rsidR="00111EA6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 </w:t>
                      </w:r>
                      <w:hyperlink r:id="rId11" w:history="1">
                        <w:r w:rsidR="00111EA6" w:rsidRPr="00126F9B">
                          <w:rPr>
                            <w:rStyle w:val="Hyperlink"/>
                            <w:rFonts w:ascii="Arial" w:hAnsi="Arial" w:cs="Arial"/>
                            <w:sz w:val="15"/>
                            <w:szCs w:val="15"/>
                            <w:lang w:val="en"/>
                          </w:rPr>
                          <w:t>https://www.hydroquebec.com/achats-electricite-quebec/appels-propositions/2025-01.html</w:t>
                        </w:r>
                      </w:hyperlink>
                      <w:r w:rsidR="00EB3809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.</w:t>
                      </w:r>
                    </w:p>
                    <w:p w14:paraId="2BF79693" w14:textId="32B5028A" w:rsidR="00ED1100" w:rsidRDefault="00111EA6" w:rsidP="00875717">
                      <w:pPr>
                        <w:widowControl w:val="0"/>
                        <w:spacing w:line="320" w:lineRule="exact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Scale Cleantech and kWh Quebec are developing this project on behalf of the building sponsor [Dream industrial solar </w:t>
                      </w:r>
                      <w:proofErr w:type="spellStart"/>
                      <w: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inc</w:t>
                      </w:r>
                      <w:proofErr w:type="spellEnd"/>
                      <w: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]. </w:t>
                      </w:r>
                      <w:r w:rsidR="00342C3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This project will be part of that competitive </w:t>
                      </w:r>
                      <w:r w:rsidR="005458AC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bidding process. Bids will be submitted in March 2026 and </w:t>
                      </w:r>
                      <w:r w:rsidR="00934640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Projects awarded will be notified in </w:t>
                      </w:r>
                      <w:proofErr w:type="spellStart"/>
                      <w:r w:rsidR="00934640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january</w:t>
                      </w:r>
                      <w:proofErr w:type="spellEnd"/>
                      <w:r w:rsidR="00934640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 2027.                  </w:t>
                      </w:r>
                      <w:r w:rsidR="00941BCB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 </w:t>
                      </w:r>
                      <w:r w:rsidR="00ED1100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br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910A1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8249" behindDoc="0" locked="0" layoutInCell="1" allowOverlap="1" wp14:anchorId="791784BC" wp14:editId="48CB6F91">
                <wp:simplePos x="0" y="0"/>
                <wp:positionH relativeFrom="column">
                  <wp:posOffset>4191001</wp:posOffset>
                </wp:positionH>
                <wp:positionV relativeFrom="page">
                  <wp:posOffset>9353550</wp:posOffset>
                </wp:positionV>
                <wp:extent cx="2647950" cy="342265"/>
                <wp:effectExtent l="0" t="0" r="0" b="635"/>
                <wp:wrapNone/>
                <wp:docPr id="1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F0AE90" w14:textId="5359F253" w:rsidR="00ED1100" w:rsidRPr="00120ABE" w:rsidRDefault="00D910A1" w:rsidP="00ED1100">
                            <w:pPr>
                              <w:widowControl w:val="0"/>
                              <w:spacing w:line="20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Tel  555.543.5432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 xml:space="preserve">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 xml:space="preserve">             </w:t>
                            </w:r>
                            <w:r w:rsidR="00ED1100" w:rsidRPr="00120ABE"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spacing w:val="20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www.</w:t>
                            </w:r>
                            <w:r w:rsidR="00120ABE"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spacing w:val="20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kwh.quebec\projectsite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784BC" id="Text Box 21" o:spid="_x0000_s1028" type="#_x0000_t202" style="position:absolute;margin-left:330pt;margin-top:736.5pt;width:208.5pt;height:26.95pt;z-index:251658249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" filled="f" fillcolor="#fffffe" stroked="f" strokecolor="#212120" insetpen="t">
                <v:textbox inset="2.88pt,2.88pt,2.88pt,2.88pt">
                  <w:txbxContent>
                    <w:p w14:paraId="44F0AE90" w14:textId="5359F253" w:rsidR="00ED1100" w:rsidRPr="00120ABE" w:rsidRDefault="00D910A1" w:rsidP="00ED1100">
                      <w:pPr>
                        <w:widowControl w:val="0"/>
                        <w:spacing w:line="200" w:lineRule="exact"/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>Tel  555.543.5432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 xml:space="preserve">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 xml:space="preserve">             </w:t>
                      </w:r>
                      <w:r w:rsidR="00ED1100" w:rsidRPr="00120ABE">
                        <w:rPr>
                          <w:rFonts w:ascii="Arial" w:hAnsi="Arial" w:cs="Arial"/>
                          <w:b/>
                          <w:bCs/>
                          <w:color w:val="FFFFFE"/>
                          <w:spacing w:val="20"/>
                          <w:w w:val="90"/>
                          <w:sz w:val="14"/>
                          <w:szCs w:val="14"/>
                          <w:lang w:val="en"/>
                        </w:rPr>
                        <w:t>www.</w:t>
                      </w:r>
                      <w:r w:rsidR="00120ABE">
                        <w:rPr>
                          <w:rFonts w:ascii="Arial" w:hAnsi="Arial" w:cs="Arial"/>
                          <w:b/>
                          <w:bCs/>
                          <w:color w:val="FFFFFE"/>
                          <w:spacing w:val="20"/>
                          <w:w w:val="90"/>
                          <w:sz w:val="14"/>
                          <w:szCs w:val="14"/>
                          <w:lang w:val="en"/>
                        </w:rPr>
                        <w:t>kwh.quebec\projectsite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11EA6">
        <w:rPr>
          <w:noProof/>
          <w:color w:val="auto"/>
          <w:kern w:val="0"/>
          <w:sz w:val="24"/>
          <w:szCs w:val="24"/>
        </w:rPr>
        <w:drawing>
          <wp:anchor distT="0" distB="0" distL="114300" distR="114300" simplePos="0" relativeHeight="251658253" behindDoc="0" locked="0" layoutInCell="1" allowOverlap="1" wp14:anchorId="63B92395" wp14:editId="3655CC10">
            <wp:simplePos x="0" y="0"/>
            <wp:positionH relativeFrom="column">
              <wp:posOffset>5800725</wp:posOffset>
            </wp:positionH>
            <wp:positionV relativeFrom="paragraph">
              <wp:posOffset>8098155</wp:posOffset>
            </wp:positionV>
            <wp:extent cx="1085850" cy="434340"/>
            <wp:effectExtent l="0" t="0" r="0" b="3810"/>
            <wp:wrapNone/>
            <wp:docPr id="1588323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23668" name="Picture 15883236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717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8246" behindDoc="0" locked="0" layoutInCell="1" allowOverlap="1" wp14:anchorId="593E9AD1" wp14:editId="4B7FD577">
                <wp:simplePos x="0" y="0"/>
                <wp:positionH relativeFrom="column">
                  <wp:posOffset>3000375</wp:posOffset>
                </wp:positionH>
                <wp:positionV relativeFrom="page">
                  <wp:posOffset>5133975</wp:posOffset>
                </wp:positionV>
                <wp:extent cx="3886200" cy="371475"/>
                <wp:effectExtent l="0" t="0" r="0" b="9525"/>
                <wp:wrapNone/>
                <wp:docPr id="15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BD00F6" w14:textId="06536410" w:rsidR="00ED1100" w:rsidRDefault="00102F92" w:rsidP="00ED1100">
                            <w:pPr>
                              <w:widowControl w:val="0"/>
                              <w:spacing w:line="320" w:lineRule="exact"/>
                              <w:jc w:val="center"/>
                              <w:rPr>
                                <w:rFonts w:ascii="Arial" w:hAnsi="Arial" w:cs="Arial"/>
                                <w:color w:val="2E3640"/>
                                <w:w w:val="90"/>
                                <w:sz w:val="24"/>
                                <w:szCs w:val="24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E"/>
                                <w:spacing w:val="48"/>
                                <w:w w:val="90"/>
                                <w:sz w:val="24"/>
                                <w:szCs w:val="24"/>
                                <w:lang w:val="en"/>
                              </w:rPr>
                              <w:t xml:space="preserve">Solar in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FFFFFE"/>
                                <w:spacing w:val="48"/>
                                <w:w w:val="90"/>
                                <w:sz w:val="24"/>
                                <w:szCs w:val="24"/>
                                <w:lang w:val="en"/>
                              </w:rPr>
                              <w:t xml:space="preserve">Quebec </w:t>
                            </w:r>
                            <w:r w:rsidR="00ED1100">
                              <w:rPr>
                                <w:rFonts w:ascii="Arial" w:hAnsi="Arial" w:cs="Arial"/>
                                <w:color w:val="2E3640"/>
                                <w:spacing w:val="48"/>
                                <w:w w:val="90"/>
                                <w:sz w:val="24"/>
                                <w:szCs w:val="24"/>
                                <w:lang w:val="en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E9AD1" id="Text Box 18" o:spid="_x0000_s1029" type="#_x0000_t202" style="position:absolute;margin-left:236.25pt;margin-top:404.25pt;width:306pt;height:29.25pt;z-index:25165824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" filled="f" fillcolor="#fffffe" stroked="f" strokecolor="#212120" insetpen="t">
                <v:textbox inset="2.88pt,2.88pt,2.88pt,2.88pt">
                  <w:txbxContent>
                    <w:p w14:paraId="18BD00F6" w14:textId="06536410" w:rsidR="00ED1100" w:rsidRDefault="00102F92" w:rsidP="00ED1100">
                      <w:pPr>
                        <w:widowControl w:val="0"/>
                        <w:spacing w:line="320" w:lineRule="exact"/>
                        <w:jc w:val="center"/>
                        <w:rPr>
                          <w:rFonts w:ascii="Arial" w:hAnsi="Arial" w:cs="Arial"/>
                          <w:color w:val="2E3640"/>
                          <w:w w:val="90"/>
                          <w:sz w:val="24"/>
                          <w:szCs w:val="24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FFFFFE"/>
                          <w:spacing w:val="48"/>
                          <w:w w:val="90"/>
                          <w:sz w:val="24"/>
                          <w:szCs w:val="24"/>
                          <w:lang w:val="en"/>
                        </w:rPr>
                        <w:t xml:space="preserve">Solar in </w:t>
                      </w:r>
                      <w:proofErr w:type="gramStart"/>
                      <w:r>
                        <w:rPr>
                          <w:rFonts w:ascii="Arial" w:hAnsi="Arial" w:cs="Arial"/>
                          <w:color w:val="FFFFFE"/>
                          <w:spacing w:val="48"/>
                          <w:w w:val="90"/>
                          <w:sz w:val="24"/>
                          <w:szCs w:val="24"/>
                          <w:lang w:val="en"/>
                        </w:rPr>
                        <w:t xml:space="preserve">Quebec </w:t>
                      </w:r>
                      <w:r w:rsidR="00ED1100">
                        <w:rPr>
                          <w:rFonts w:ascii="Arial" w:hAnsi="Arial" w:cs="Arial"/>
                          <w:color w:val="2E3640"/>
                          <w:spacing w:val="48"/>
                          <w:w w:val="90"/>
                          <w:sz w:val="24"/>
                          <w:szCs w:val="24"/>
                          <w:lang w:val="en"/>
                        </w:rPr>
                        <w:t>.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 w:rsidR="00EB4B77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8245" behindDoc="0" locked="0" layoutInCell="1" allowOverlap="1" wp14:anchorId="7418B698" wp14:editId="5D49A57D">
                <wp:simplePos x="0" y="0"/>
                <wp:positionH relativeFrom="column">
                  <wp:posOffset>57150</wp:posOffset>
                </wp:positionH>
                <wp:positionV relativeFrom="page">
                  <wp:posOffset>251460</wp:posOffset>
                </wp:positionV>
                <wp:extent cx="3695700" cy="742950"/>
                <wp:effectExtent l="0" t="0" r="0" b="0"/>
                <wp:wrapNone/>
                <wp:docPr id="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4431E8" w14:textId="7ED734E8" w:rsidR="00ED1100" w:rsidRPr="00EB4B77" w:rsidRDefault="00EB4B77" w:rsidP="00ED1100">
                            <w:pPr>
                              <w:widowControl w:val="0"/>
                              <w:spacing w:line="840" w:lineRule="exact"/>
                              <w:rPr>
                                <w:rFonts w:ascii="Arial" w:hAnsi="Arial" w:cs="Arial"/>
                                <w:color w:val="F2F2F2" w:themeColor="background1" w:themeShade="F2"/>
                                <w:w w:val="90"/>
                                <w:sz w:val="80"/>
                                <w:szCs w:val="80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2F2F2" w:themeColor="background1" w:themeShade="F2"/>
                                <w:w w:val="90"/>
                                <w:sz w:val="80"/>
                                <w:szCs w:val="80"/>
                                <w:lang w:val="en"/>
                              </w:rPr>
                              <w:t>[Project Address]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8B698" id="Text Box 8" o:spid="_x0000_s1030" type="#_x0000_t202" style="position:absolute;margin-left:4.5pt;margin-top:19.8pt;width:291pt;height:58.5pt;z-index:251658245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" filled="f" fillcolor="#fffffe" stroked="f" strokecolor="#212120" insetpen="t">
                <v:textbox inset="2.88pt,2.88pt,2.88pt,2.88pt">
                  <w:txbxContent>
                    <w:p w14:paraId="054431E8" w14:textId="7ED734E8" w:rsidR="00ED1100" w:rsidRPr="00EB4B77" w:rsidRDefault="00EB4B77" w:rsidP="00ED1100">
                      <w:pPr>
                        <w:widowControl w:val="0"/>
                        <w:spacing w:line="840" w:lineRule="exact"/>
                        <w:rPr>
                          <w:rFonts w:ascii="Arial" w:hAnsi="Arial" w:cs="Arial"/>
                          <w:color w:val="F2F2F2" w:themeColor="background1" w:themeShade="F2"/>
                          <w:w w:val="90"/>
                          <w:sz w:val="80"/>
                          <w:szCs w:val="80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F2F2F2" w:themeColor="background1" w:themeShade="F2"/>
                          <w:w w:val="90"/>
                          <w:sz w:val="80"/>
                          <w:szCs w:val="80"/>
                          <w:lang w:val="en"/>
                        </w:rPr>
                        <w:t>[Project Address]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B4B77"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8244" behindDoc="0" locked="0" layoutInCell="1" allowOverlap="1" wp14:anchorId="760C5652" wp14:editId="295C12E8">
            <wp:simplePos x="0" y="0"/>
            <wp:positionH relativeFrom="column">
              <wp:posOffset>0</wp:posOffset>
            </wp:positionH>
            <wp:positionV relativeFrom="page">
              <wp:posOffset>228600</wp:posOffset>
            </wp:positionV>
            <wp:extent cx="7315200" cy="473329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1" b="1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7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D41"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52" behindDoc="0" locked="0" layoutInCell="1" allowOverlap="1" wp14:anchorId="2D589DE0" wp14:editId="3BAD5605">
                <wp:simplePos x="0" y="0"/>
                <wp:positionH relativeFrom="column">
                  <wp:posOffset>10886</wp:posOffset>
                </wp:positionH>
                <wp:positionV relativeFrom="paragraph">
                  <wp:posOffset>8284029</wp:posOffset>
                </wp:positionV>
                <wp:extent cx="7300595" cy="820510"/>
                <wp:effectExtent l="0" t="0" r="14605" b="1778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0595" cy="820510"/>
                          <a:chOff x="0" y="0"/>
                          <a:chExt cx="7300595" cy="820510"/>
                        </a:xfrm>
                      </wpg:grpSpPr>
                      <wps:wsp>
                        <wps:cNvPr id="25" name="Freeform 28"/>
                        <wps:cNvSpPr>
                          <a:spLocks/>
                        </wps:cNvSpPr>
                        <wps:spPr bwMode="auto">
                          <a:xfrm>
                            <a:off x="0" y="163285"/>
                            <a:ext cx="7300595" cy="657225"/>
                          </a:xfrm>
                          <a:custGeom>
                            <a:avLst/>
                            <a:gdLst>
                              <a:gd name="T0" fmla="*/ 0 w 2452"/>
                              <a:gd name="T1" fmla="*/ 145 h 219"/>
                              <a:gd name="T2" fmla="*/ 2452 w 2452"/>
                              <a:gd name="T3" fmla="*/ 219 h 2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219">
                                <a:moveTo>
                                  <a:pt x="0" y="145"/>
                                </a:moveTo>
                                <a:cubicBezTo>
                                  <a:pt x="950" y="0"/>
                                  <a:pt x="1836" y="98"/>
                                  <a:pt x="2452" y="219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FFFFF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9"/>
                        <wps:cNvSpPr>
                          <a:spLocks/>
                        </wps:cNvSpPr>
                        <wps:spPr bwMode="auto">
                          <a:xfrm>
                            <a:off x="0" y="141514"/>
                            <a:ext cx="7300595" cy="542925"/>
                          </a:xfrm>
                          <a:custGeom>
                            <a:avLst/>
                            <a:gdLst>
                              <a:gd name="T0" fmla="*/ 0 w 2452"/>
                              <a:gd name="T1" fmla="*/ 181 h 181"/>
                              <a:gd name="T2" fmla="*/ 2452 w 2452"/>
                              <a:gd name="T3" fmla="*/ 165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181">
                                <a:moveTo>
                                  <a:pt x="0" y="181"/>
                                </a:moveTo>
                                <a:cubicBezTo>
                                  <a:pt x="940" y="0"/>
                                  <a:pt x="1828" y="65"/>
                                  <a:pt x="2452" y="165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FFFFF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300595" cy="543560"/>
                          </a:xfrm>
                          <a:custGeom>
                            <a:avLst/>
                            <a:gdLst>
                              <a:gd name="T0" fmla="*/ 2452 w 2452"/>
                              <a:gd name="T1" fmla="*/ 181 h 181"/>
                              <a:gd name="T2" fmla="*/ 0 w 2452"/>
                              <a:gd name="T3" fmla="*/ 17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181">
                                <a:moveTo>
                                  <a:pt x="2452" y="181"/>
                                </a:moveTo>
                                <a:cubicBezTo>
                                  <a:pt x="1828" y="74"/>
                                  <a:pt x="942" y="0"/>
                                  <a:pt x="0" y="170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EFB32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31"/>
                        <wps:cNvSpPr>
                          <a:spLocks/>
                        </wps:cNvSpPr>
                        <wps:spPr bwMode="auto">
                          <a:xfrm>
                            <a:off x="0" y="108857"/>
                            <a:ext cx="7300595" cy="554990"/>
                          </a:xfrm>
                          <a:custGeom>
                            <a:avLst/>
                            <a:gdLst>
                              <a:gd name="T0" fmla="*/ 0 w 2452"/>
                              <a:gd name="T1" fmla="*/ 167 h 185"/>
                              <a:gd name="T2" fmla="*/ 2452 w 2452"/>
                              <a:gd name="T3" fmla="*/ 185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185">
                                <a:moveTo>
                                  <a:pt x="0" y="167"/>
                                </a:moveTo>
                                <a:cubicBezTo>
                                  <a:pt x="943" y="0"/>
                                  <a:pt x="1829" y="77"/>
                                  <a:pt x="2452" y="185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FFFFF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32"/>
                        <wps:cNvSpPr>
                          <a:spLocks/>
                        </wps:cNvSpPr>
                        <wps:spPr bwMode="auto">
                          <a:xfrm>
                            <a:off x="0" y="217714"/>
                            <a:ext cx="7300595" cy="546100"/>
                          </a:xfrm>
                          <a:custGeom>
                            <a:avLst/>
                            <a:gdLst>
                              <a:gd name="T0" fmla="*/ 0 w 2452"/>
                              <a:gd name="T1" fmla="*/ 170 h 182"/>
                              <a:gd name="T2" fmla="*/ 2452 w 2452"/>
                              <a:gd name="T3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182">
                                <a:moveTo>
                                  <a:pt x="0" y="170"/>
                                </a:moveTo>
                                <a:cubicBezTo>
                                  <a:pt x="942" y="0"/>
                                  <a:pt x="1829" y="75"/>
                                  <a:pt x="2452" y="182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EFB32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16A66" id="Group 35" o:spid="_x0000_s1026" style="position:absolute;margin-left:.85pt;margin-top:652.3pt;width:574.85pt;height:64.6pt;z-index:251669504" coordsize="73005,8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">
                <v:shape id="Freeform 28" o:spid="_x0000_s1027" style="position:absolute;top:1632;width:73005;height:6573;visibility:visible;mso-wrap-style:square;v-text-anchor:top" coordsize="2452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" path="m,145c950,,1836,98,2452,219e" filled="f" fillcolor="#fffffe" strokecolor="#fffffe" strokeweight=".5pt">
                  <v:stroke joinstyle="miter"/>
                  <v:shadow color="#8c8682"/>
                  <v:path arrowok="t" o:connecttype="custom" o:connectlocs="0,435149;7300595,657225" o:connectangles="0,0"/>
                </v:shape>
                <v:shape id="Freeform 29" o:spid="_x0000_s1028" style="position:absolute;top:1415;width:73005;height:5429;visibility:visible;mso-wrap-style:square;v-text-anchor:top" coordsize="2452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" path="m,181c940,,1828,65,2452,165e" filled="f" fillcolor="#fffffe" strokecolor="#fffffe" strokeweight=".5pt">
                  <v:stroke joinstyle="miter"/>
                  <v:shadow color="#8c8682"/>
                  <v:path arrowok="t" o:connecttype="custom" o:connectlocs="0,542925;7300595,494932" o:connectangles="0,0"/>
                </v:shape>
                <v:shape id="Freeform 30" o:spid="_x0000_s1029" style="position:absolute;width:73005;height:5435;visibility:visible;mso-wrap-style:square;v-text-anchor:top" coordsize="2452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" path="m2452,181c1828,74,942,,,170e" filled="f" fillcolor="#fffffe" strokecolor="#efb32f" strokeweight=".5pt">
                  <v:stroke joinstyle="miter"/>
                  <v:shadow color="#8c8682"/>
                  <v:path arrowok="t" o:connecttype="custom" o:connectlocs="7300595,543560;0,510526" o:connectangles="0,0"/>
                </v:shape>
                <v:shape id="Freeform 31" o:spid="_x0000_s1030" style="position:absolute;top:1088;width:73005;height:5550;visibility:visible;mso-wrap-style:square;v-text-anchor:top" coordsize="2452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" path="m,167c943,,1829,77,2452,185e" filled="f" fillcolor="#fffffe" strokecolor="#fffffe" strokeweight=".5pt">
                  <v:stroke joinstyle="miter"/>
                  <v:shadow color="#8c8682"/>
                  <v:path arrowok="t" o:connecttype="custom" o:connectlocs="0,500991;7300595,554990" o:connectangles="0,0"/>
                </v:shape>
                <v:shape id="Freeform 32" o:spid="_x0000_s1031" style="position:absolute;top:2177;width:73005;height:5461;visibility:visible;mso-wrap-style:square;v-text-anchor:top" coordsize="2452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" path="m,170c942,,1829,75,2452,182e" filled="f" fillcolor="#fffffe" strokecolor="#efb32f" strokeweight=".5pt">
                  <v:stroke joinstyle="miter"/>
                  <v:shadow color="#8c8682"/>
                  <v:path arrowok="t" o:connecttype="custom" o:connectlocs="0,510093;7300595,546100" o:connectangles="0,0"/>
                </v:shape>
              </v:group>
            </w:pict>
          </mc:Fallback>
        </mc:AlternateContent>
      </w:r>
      <w:r w:rsidR="00BB6D41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8243" behindDoc="0" locked="0" layoutInCell="1" allowOverlap="1" wp14:anchorId="03C9C7C6" wp14:editId="7D0D1C87">
                <wp:simplePos x="0" y="0"/>
                <wp:positionH relativeFrom="column">
                  <wp:posOffset>252413</wp:posOffset>
                </wp:positionH>
                <wp:positionV relativeFrom="page">
                  <wp:posOffset>5557838</wp:posOffset>
                </wp:positionV>
                <wp:extent cx="1966912" cy="2857500"/>
                <wp:effectExtent l="0" t="0" r="0" b="0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6912" cy="285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F71EF3" w14:textId="7BA67A1C" w:rsidR="00ED1100" w:rsidRPr="00BB6D41" w:rsidRDefault="00EB4B77" w:rsidP="00BB6D41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t xml:space="preserve">Project Size </w:t>
                            </w:r>
                            <w:r w:rsidR="005B3039" w:rsidRPr="00BB6D41"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[kW DC / kW AC </w:t>
                            </w:r>
                          </w:p>
                          <w:p w14:paraId="5D6B1210" w14:textId="77777777" w:rsidR="00ED1100" w:rsidRDefault="00ED1100" w:rsidP="00BB6D41">
                            <w:pPr>
                              <w:widowControl w:val="0"/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</w:p>
                          <w:p w14:paraId="6FA0DC15" w14:textId="2123BB59" w:rsidR="00ED1100" w:rsidRPr="00BB6D41" w:rsidRDefault="00EB4B77" w:rsidP="00BB6D41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t>Planned Construction start</w:t>
                            </w:r>
                            <w:r w:rsidR="00BB6D41" w:rsidRPr="00BB6D41"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br/>
                            </w:r>
                            <w:r w:rsidR="00412B18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>[Spring or Summer 2028/29]</w:t>
                            </w:r>
                          </w:p>
                          <w:p w14:paraId="09281488" w14:textId="77777777" w:rsidR="00ED1100" w:rsidRDefault="00ED1100" w:rsidP="00BB6D41">
                            <w:pPr>
                              <w:widowControl w:val="0"/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</w:p>
                          <w:p w14:paraId="61A86578" w14:textId="15FE7148" w:rsidR="00ED1100" w:rsidRPr="00BB6D41" w:rsidRDefault="00442F89" w:rsidP="00BB6D41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t>Developer/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t>Contructor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t xml:space="preserve"> </w:t>
                            </w:r>
                            <w:r w:rsidR="00BB6D41" w:rsidRPr="00BB6D41"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Scale Cleantech and kWh Quebec </w:t>
                            </w:r>
                          </w:p>
                          <w:p w14:paraId="1449920D" w14:textId="77777777" w:rsidR="00ED1100" w:rsidRDefault="00ED1100" w:rsidP="00BB6D41">
                            <w:pPr>
                              <w:widowControl w:val="0"/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</w:p>
                          <w:p w14:paraId="6574ADF3" w14:textId="10C4BBFC" w:rsidR="00ED1100" w:rsidRDefault="00442F89" w:rsidP="00BB6D41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t xml:space="preserve">Building Sponsor/Owner </w:t>
                            </w:r>
                            <w:r w:rsidR="00BB6D41" w:rsidRPr="00BB6D41"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Dream Industrial Solar </w:t>
                            </w:r>
                          </w:p>
                          <w:p w14:paraId="6F181A63" w14:textId="77777777" w:rsidR="00442F89" w:rsidRDefault="00442F89" w:rsidP="00442F89">
                            <w:pPr>
                              <w:widowControl w:val="0"/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</w:p>
                          <w:p w14:paraId="0AB9470D" w14:textId="59EB1925" w:rsidR="00442F89" w:rsidRDefault="00442F89" w:rsidP="00442F8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t xml:space="preserve">Electricity Offtake  </w:t>
                            </w:r>
                            <w:r w:rsidRPr="00BB6D41"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  <w:t xml:space="preserve">Hydro Quebec </w:t>
                            </w:r>
                          </w:p>
                          <w:p w14:paraId="5F52D526" w14:textId="01D1F7B2" w:rsidR="00442F89" w:rsidRPr="00442F89" w:rsidRDefault="00442F89" w:rsidP="00442F89">
                            <w:pPr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9C7C6" id="Text Box 6" o:spid="_x0000_s1031" type="#_x0000_t202" style="position:absolute;margin-left:19.9pt;margin-top:437.65pt;width:154.85pt;height:225pt;z-index:251658243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" filled="f" fillcolor="#fffffe" stroked="f" strokecolor="#212120" insetpen="t">
                <v:textbox inset="2.88pt,2.88pt,2.88pt,2.88pt">
                  <w:txbxContent>
                    <w:p w14:paraId="02F71EF3" w14:textId="7BA67A1C" w:rsidR="00ED1100" w:rsidRPr="00BB6D41" w:rsidRDefault="00EB4B77" w:rsidP="00BB6D41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t xml:space="preserve">Project Size </w:t>
                      </w:r>
                      <w:r w:rsidR="005B3039" w:rsidRPr="00BB6D41"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[kW DC / kW AC </w:t>
                      </w:r>
                    </w:p>
                    <w:p w14:paraId="5D6B1210" w14:textId="77777777" w:rsidR="00ED1100" w:rsidRDefault="00ED1100" w:rsidP="00BB6D41">
                      <w:pPr>
                        <w:widowControl w:val="0"/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</w:p>
                    <w:p w14:paraId="6FA0DC15" w14:textId="2123BB59" w:rsidR="00ED1100" w:rsidRPr="00BB6D41" w:rsidRDefault="00EB4B77" w:rsidP="00BB6D41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t>Planned Construction start</w:t>
                      </w:r>
                      <w:r w:rsidR="00BB6D41" w:rsidRPr="00BB6D41"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br/>
                      </w:r>
                      <w:r w:rsidR="00412B18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>[Spring or Summer 2028/29]</w:t>
                      </w:r>
                    </w:p>
                    <w:p w14:paraId="09281488" w14:textId="77777777" w:rsidR="00ED1100" w:rsidRDefault="00ED1100" w:rsidP="00BB6D41">
                      <w:pPr>
                        <w:widowControl w:val="0"/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</w:p>
                    <w:p w14:paraId="61A86578" w14:textId="15FE7148" w:rsidR="00ED1100" w:rsidRPr="00BB6D41" w:rsidRDefault="00442F89" w:rsidP="00BB6D41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t>Developer/</w:t>
                      </w:r>
                      <w:proofErr w:type="spellStart"/>
                      <w:r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t>Contructor</w:t>
                      </w:r>
                      <w:proofErr w:type="spellEnd"/>
                      <w:r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t xml:space="preserve"> </w:t>
                      </w:r>
                      <w:r w:rsidR="00BB6D41" w:rsidRPr="00BB6D41"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Scale Cleantech and kWh Quebec </w:t>
                      </w:r>
                    </w:p>
                    <w:p w14:paraId="1449920D" w14:textId="77777777" w:rsidR="00ED1100" w:rsidRDefault="00ED1100" w:rsidP="00BB6D41">
                      <w:pPr>
                        <w:widowControl w:val="0"/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</w:p>
                    <w:p w14:paraId="6574ADF3" w14:textId="10C4BBFC" w:rsidR="00ED1100" w:rsidRDefault="00442F89" w:rsidP="00BB6D41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t xml:space="preserve">Building Sponsor/Owner </w:t>
                      </w:r>
                      <w:r w:rsidR="00BB6D41" w:rsidRPr="00BB6D41"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Dream Industrial Solar </w:t>
                      </w:r>
                    </w:p>
                    <w:p w14:paraId="6F181A63" w14:textId="77777777" w:rsidR="00442F89" w:rsidRDefault="00442F89" w:rsidP="00442F89">
                      <w:pPr>
                        <w:widowControl w:val="0"/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</w:p>
                    <w:p w14:paraId="0AB9470D" w14:textId="59EB1925" w:rsidR="00442F89" w:rsidRDefault="00442F89" w:rsidP="00442F89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t xml:space="preserve">Electricity Offtake  </w:t>
                      </w:r>
                      <w:r w:rsidRPr="00BB6D41"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  <w:t xml:space="preserve">Hydro Quebec </w:t>
                      </w:r>
                    </w:p>
                    <w:p w14:paraId="5F52D526" w14:textId="01D1F7B2" w:rsidR="00442F89" w:rsidRPr="00442F89" w:rsidRDefault="00442F89" w:rsidP="00442F89">
                      <w:pPr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8251" behindDoc="0" locked="0" layoutInCell="1" allowOverlap="1" wp14:anchorId="79B27C7F" wp14:editId="6D9AF19D">
                <wp:simplePos x="0" y="0"/>
                <wp:positionH relativeFrom="column">
                  <wp:posOffset>168275</wp:posOffset>
                </wp:positionH>
                <wp:positionV relativeFrom="page">
                  <wp:posOffset>5133340</wp:posOffset>
                </wp:positionV>
                <wp:extent cx="2161540" cy="295910"/>
                <wp:effectExtent l="0" t="0" r="3810" b="0"/>
                <wp:wrapNone/>
                <wp:docPr id="20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154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837045" w14:textId="066F0B37" w:rsidR="00ED1100" w:rsidRDefault="00EB4B77" w:rsidP="00ED1100">
                            <w:pPr>
                              <w:widowControl w:val="0"/>
                              <w:spacing w:line="320" w:lineRule="exact"/>
                              <w:jc w:val="center"/>
                              <w:rPr>
                                <w:rFonts w:ascii="Arial" w:hAnsi="Arial" w:cs="Arial"/>
                                <w:color w:val="2E3640"/>
                                <w:w w:val="90"/>
                                <w:sz w:val="24"/>
                                <w:szCs w:val="24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3640"/>
                                <w:spacing w:val="40"/>
                                <w:w w:val="90"/>
                                <w:sz w:val="24"/>
                                <w:szCs w:val="24"/>
                                <w:lang w:val="en"/>
                              </w:rPr>
                              <w:t xml:space="preserve">Project Details 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27C7F" id="Text Box 23" o:spid="_x0000_s1032" type="#_x0000_t202" style="position:absolute;margin-left:13.25pt;margin-top:404.2pt;width:170.2pt;height:23.3pt;z-index:251658251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" filled="f" fillcolor="#fffffe" stroked="f" strokecolor="#212120" insetpen="t">
                <v:textbox inset="2.88pt,2.88pt,2.88pt,2.88pt">
                  <w:txbxContent>
                    <w:p w14:paraId="08837045" w14:textId="066F0B37" w:rsidR="00ED1100" w:rsidRDefault="00EB4B77" w:rsidP="00ED1100">
                      <w:pPr>
                        <w:widowControl w:val="0"/>
                        <w:spacing w:line="320" w:lineRule="exact"/>
                        <w:jc w:val="center"/>
                        <w:rPr>
                          <w:rFonts w:ascii="Arial" w:hAnsi="Arial" w:cs="Arial"/>
                          <w:color w:val="2E3640"/>
                          <w:w w:val="90"/>
                          <w:sz w:val="24"/>
                          <w:szCs w:val="24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2E3640"/>
                          <w:spacing w:val="40"/>
                          <w:w w:val="90"/>
                          <w:sz w:val="24"/>
                          <w:szCs w:val="24"/>
                          <w:lang w:val="en"/>
                        </w:rPr>
                        <w:t xml:space="preserve">Project Details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8250" behindDoc="0" locked="0" layoutInCell="1" allowOverlap="1" wp14:anchorId="0A26C730" wp14:editId="7333990E">
                <wp:simplePos x="0" y="0"/>
                <wp:positionH relativeFrom="column">
                  <wp:posOffset>283845</wp:posOffset>
                </wp:positionH>
                <wp:positionV relativeFrom="page">
                  <wp:posOffset>9354185</wp:posOffset>
                </wp:positionV>
                <wp:extent cx="3543300" cy="285750"/>
                <wp:effectExtent l="0" t="635" r="1905" b="0"/>
                <wp:wrapNone/>
                <wp:docPr id="19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722898" w14:textId="788FC720" w:rsidR="00ED1100" w:rsidRDefault="00442F89" w:rsidP="00ED1100">
                            <w:pPr>
                              <w:widowControl w:val="0"/>
                              <w:spacing w:line="20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 xml:space="preserve">[Project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Address]</w:t>
                            </w:r>
                            <w:r w:rsidR="00ED1100"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 xml:space="preserve">   </w:t>
                            </w:r>
                            <w:proofErr w:type="gramEnd"/>
                            <w:r w:rsidR="00ED1100"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6C730" id="Text Box 22" o:spid="_x0000_s1033" type="#_x0000_t202" style="position:absolute;margin-left:22.35pt;margin-top:736.55pt;width:279pt;height:22.5pt;z-index:25165825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" filled="f" fillcolor="#fffffe" stroked="f" strokecolor="#212120" insetpen="t">
                <v:textbox inset="2.88pt,2.88pt,2.88pt,2.88pt">
                  <w:txbxContent>
                    <w:p w14:paraId="25722898" w14:textId="788FC720" w:rsidR="00ED1100" w:rsidRDefault="00442F89" w:rsidP="00ED1100">
                      <w:pPr>
                        <w:widowControl w:val="0"/>
                        <w:spacing w:line="200" w:lineRule="exact"/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 xml:space="preserve">[Project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>Address]</w:t>
                      </w:r>
                      <w:r w:rsidR="00ED1100"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 xml:space="preserve">   </w:t>
                      </w:r>
                      <w:proofErr w:type="gramEnd"/>
                      <w:r w:rsidR="00ED1100"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8D073BF" wp14:editId="5DB63AAA">
                <wp:simplePos x="0" y="0"/>
                <wp:positionH relativeFrom="column">
                  <wp:posOffset>0</wp:posOffset>
                </wp:positionH>
                <wp:positionV relativeFrom="page">
                  <wp:posOffset>8662670</wp:posOffset>
                </wp:positionV>
                <wp:extent cx="7315200" cy="1167130"/>
                <wp:effectExtent l="0" t="4445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15200" cy="1167130"/>
                        </a:xfrm>
                        <a:custGeom>
                          <a:avLst/>
                          <a:gdLst>
                            <a:gd name="T0" fmla="*/ 2448 w 2448"/>
                            <a:gd name="T1" fmla="*/ 389 h 389"/>
                            <a:gd name="T2" fmla="*/ 2448 w 2448"/>
                            <a:gd name="T3" fmla="*/ 140 h 389"/>
                            <a:gd name="T4" fmla="*/ 0 w 2448"/>
                            <a:gd name="T5" fmla="*/ 183 h 389"/>
                            <a:gd name="T6" fmla="*/ 0 w 2448"/>
                            <a:gd name="T7" fmla="*/ 389 h 389"/>
                            <a:gd name="T8" fmla="*/ 2448 w 2448"/>
                            <a:gd name="T9" fmla="*/ 389 h 3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448" h="389">
                              <a:moveTo>
                                <a:pt x="2448" y="389"/>
                              </a:moveTo>
                              <a:cubicBezTo>
                                <a:pt x="2448" y="140"/>
                                <a:pt x="2448" y="140"/>
                                <a:pt x="2448" y="140"/>
                              </a:cubicBezTo>
                              <a:cubicBezTo>
                                <a:pt x="1158" y="0"/>
                                <a:pt x="339" y="128"/>
                                <a:pt x="0" y="183"/>
                              </a:cubicBezTo>
                              <a:cubicBezTo>
                                <a:pt x="0" y="389"/>
                                <a:pt x="0" y="389"/>
                                <a:pt x="0" y="389"/>
                              </a:cubicBezTo>
                              <a:lnTo>
                                <a:pt x="2448" y="3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64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294E1" id="Freeform 5" o:spid="_x0000_s1026" style="position:absolute;margin-left:0;margin-top:682.1pt;width:8in;height:91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448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" path="m2448,389v,-249,,-249,,-249c1158,,339,128,,183,,389,,389,,389r2448,xe" fillcolor="#2e3640" stroked="f" strokecolor="#212120">
                <v:shadow color="#8c8682"/>
                <v:path arrowok="t" o:connecttype="custom" o:connectlocs="7315200,1167130;7315200,420047;0,549061;0,1167130;7315200,1167130" o:connectangles="0,0,0,0,0"/>
                <w10:wrap anchory="page"/>
              </v:shape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D4672E8" wp14:editId="6FB1F3D8">
                <wp:simplePos x="0" y="0"/>
                <wp:positionH relativeFrom="column">
                  <wp:posOffset>0</wp:posOffset>
                </wp:positionH>
                <wp:positionV relativeFrom="page">
                  <wp:posOffset>4796155</wp:posOffset>
                </wp:positionV>
                <wp:extent cx="2517140" cy="5029200"/>
                <wp:effectExtent l="0" t="0" r="0" b="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140" cy="5029200"/>
                        </a:xfrm>
                        <a:prstGeom prst="rect">
                          <a:avLst/>
                        </a:prstGeom>
                        <a:solidFill>
                          <a:srgbClr val="FFB00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55F27F" id="Rectangle 4" o:spid="_x0000_s1026" style="position:absolute;margin-left:0;margin-top:377.65pt;width:198.2pt;height:39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" fillcolor="#ffb005" stroked="f">
                <w10:wrap anchory="page"/>
              </v:rect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8240" behindDoc="0" locked="0" layoutInCell="1" allowOverlap="1" wp14:anchorId="5BAFA363" wp14:editId="0C87D275">
                <wp:simplePos x="0" y="0"/>
                <wp:positionH relativeFrom="column">
                  <wp:posOffset>2343150</wp:posOffset>
                </wp:positionH>
                <wp:positionV relativeFrom="page">
                  <wp:posOffset>4796155</wp:posOffset>
                </wp:positionV>
                <wp:extent cx="4972050" cy="4800600"/>
                <wp:effectExtent l="0" t="0" r="0" b="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2050" cy="4800600"/>
                        </a:xfrm>
                        <a:prstGeom prst="rect">
                          <a:avLst/>
                        </a:prstGeom>
                        <a:solidFill>
                          <a:srgbClr val="2E364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DCD6D4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E9272B" id="Rectangle 3" o:spid="_x0000_s1026" style="position:absolute;margin-left:184.5pt;margin-top:377.65pt;width:391.5pt;height:378pt;z-index:25164492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" fillcolor="#2e3640" stroked="f" strokecolor="#212120" insetpen="t">
                <v:shadow color="#dcd6d4"/>
                <v:textbox inset="2.88pt,2.88pt,2.88pt,2.88pt"/>
                <w10:wrap anchory="page"/>
              </v:rect>
            </w:pict>
          </mc:Fallback>
        </mc:AlternateContent>
      </w:r>
    </w:p>
    <w:sectPr w:rsidR="005F70E4" w:rsidSect="00E65CBA">
      <w:pgSz w:w="12240" w:h="15840" w:code="1"/>
      <w:pgMar w:top="360" w:right="360" w:bottom="360" w:left="3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3CA4F" w14:textId="77777777" w:rsidR="00F53777" w:rsidRDefault="00F53777" w:rsidP="008335AE">
      <w:r>
        <w:separator/>
      </w:r>
    </w:p>
  </w:endnote>
  <w:endnote w:type="continuationSeparator" w:id="0">
    <w:p w14:paraId="67C7F867" w14:textId="77777777" w:rsidR="00F53777" w:rsidRDefault="00F53777" w:rsidP="00833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3CC99" w14:textId="77777777" w:rsidR="00F53777" w:rsidRDefault="00F53777" w:rsidP="008335AE">
      <w:r>
        <w:separator/>
      </w:r>
    </w:p>
  </w:footnote>
  <w:footnote w:type="continuationSeparator" w:id="0">
    <w:p w14:paraId="1CE12507" w14:textId="77777777" w:rsidR="00F53777" w:rsidRDefault="00F53777" w:rsidP="00833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26A47"/>
    <w:multiLevelType w:val="hybridMultilevel"/>
    <w:tmpl w:val="CF0A51E0"/>
    <w:lvl w:ilvl="0" w:tplc="55425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36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76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77"/>
    <w:rsid w:val="000606AA"/>
    <w:rsid w:val="000D247E"/>
    <w:rsid w:val="000E029B"/>
    <w:rsid w:val="00102F92"/>
    <w:rsid w:val="00111EA6"/>
    <w:rsid w:val="00120ABE"/>
    <w:rsid w:val="00194B1B"/>
    <w:rsid w:val="001B326D"/>
    <w:rsid w:val="002B3B63"/>
    <w:rsid w:val="00342C3F"/>
    <w:rsid w:val="003B7DE5"/>
    <w:rsid w:val="00412B18"/>
    <w:rsid w:val="00417CA0"/>
    <w:rsid w:val="00442F89"/>
    <w:rsid w:val="0046695B"/>
    <w:rsid w:val="00497F37"/>
    <w:rsid w:val="004B45C2"/>
    <w:rsid w:val="005458AC"/>
    <w:rsid w:val="005B3039"/>
    <w:rsid w:val="005D5D75"/>
    <w:rsid w:val="005F70E4"/>
    <w:rsid w:val="00605A4C"/>
    <w:rsid w:val="00606D3B"/>
    <w:rsid w:val="00637FD3"/>
    <w:rsid w:val="00661AEA"/>
    <w:rsid w:val="00736E24"/>
    <w:rsid w:val="007E1CF5"/>
    <w:rsid w:val="00810177"/>
    <w:rsid w:val="008335AE"/>
    <w:rsid w:val="00867D7B"/>
    <w:rsid w:val="00875717"/>
    <w:rsid w:val="00880DE1"/>
    <w:rsid w:val="008949E9"/>
    <w:rsid w:val="008C0C11"/>
    <w:rsid w:val="00904EDB"/>
    <w:rsid w:val="00934640"/>
    <w:rsid w:val="00941BCB"/>
    <w:rsid w:val="009670F4"/>
    <w:rsid w:val="00994E05"/>
    <w:rsid w:val="009A1E7D"/>
    <w:rsid w:val="009E0186"/>
    <w:rsid w:val="00B024DE"/>
    <w:rsid w:val="00BB6D41"/>
    <w:rsid w:val="00C35C3E"/>
    <w:rsid w:val="00CC1E03"/>
    <w:rsid w:val="00CE767E"/>
    <w:rsid w:val="00D436BD"/>
    <w:rsid w:val="00D76251"/>
    <w:rsid w:val="00D910A1"/>
    <w:rsid w:val="00DB60CE"/>
    <w:rsid w:val="00E65CBA"/>
    <w:rsid w:val="00E71329"/>
    <w:rsid w:val="00E76EA5"/>
    <w:rsid w:val="00EA2930"/>
    <w:rsid w:val="00EB3809"/>
    <w:rsid w:val="00EB4B77"/>
    <w:rsid w:val="00ED1100"/>
    <w:rsid w:val="00F041BF"/>
    <w:rsid w:val="00F177E0"/>
    <w:rsid w:val="00F34D14"/>
    <w:rsid w:val="00F34F44"/>
    <w:rsid w:val="00F36C2A"/>
    <w:rsid w:val="00F53777"/>
    <w:rsid w:val="00FF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08F21"/>
  <w15:chartTrackingRefBased/>
  <w15:docId w15:val="{682392A3-A459-4C7B-8F79-BE5C3DD6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1100"/>
    <w:rPr>
      <w:color w:val="212120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D41"/>
    <w:pPr>
      <w:ind w:left="720"/>
      <w:contextualSpacing/>
    </w:pPr>
  </w:style>
  <w:style w:type="paragraph" w:styleId="Header">
    <w:name w:val="header"/>
    <w:basedOn w:val="Normal"/>
    <w:link w:val="HeaderChar"/>
    <w:rsid w:val="008335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335AE"/>
    <w:rPr>
      <w:color w:val="212120"/>
      <w:kern w:val="28"/>
    </w:rPr>
  </w:style>
  <w:style w:type="paragraph" w:styleId="Footer">
    <w:name w:val="footer"/>
    <w:basedOn w:val="Normal"/>
    <w:link w:val="FooterChar"/>
    <w:rsid w:val="008335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335AE"/>
    <w:rPr>
      <w:color w:val="212120"/>
      <w:kern w:val="28"/>
    </w:rPr>
  </w:style>
  <w:style w:type="character" w:styleId="Hyperlink">
    <w:name w:val="Hyperlink"/>
    <w:basedOn w:val="DefaultParagraphFont"/>
    <w:rsid w:val="00EB3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8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hydroquebec.com/achats-electricite-quebec/appels-propositions/2025-01.html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hydroquebec.com/achats-electricite-quebec/appels-propositions/2025-01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mes\AppData\Roaming\Microsoft\Templates\Technology%20business%20fly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BFF0D2D5121847A690A530FDC4D9FD" ma:contentTypeVersion="11" ma:contentTypeDescription="Create a new document." ma:contentTypeScope="" ma:versionID="ffd0034e8e878958e81161a15b5bceac">
  <xsd:schema xmlns:xsd="http://www.w3.org/2001/XMLSchema" xmlns:xs="http://www.w3.org/2001/XMLSchema" xmlns:p="http://schemas.microsoft.com/office/2006/metadata/properties" xmlns:ns2="18d0677f-153c-436c-bd7f-ad82ad9c6f0e" xmlns:ns3="c299ed7f-6fa1-402d-9d4a-3f04942274df" targetNamespace="http://schemas.microsoft.com/office/2006/metadata/properties" ma:root="true" ma:fieldsID="0f2b32d7b59412b379e9cb6cb7b2c069" ns2:_="" ns3:_="">
    <xsd:import namespace="18d0677f-153c-436c-bd7f-ad82ad9c6f0e"/>
    <xsd:import namespace="c299ed7f-6fa1-402d-9d4a-3f04942274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d0677f-153c-436c-bd7f-ad82ad9c6f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60bb8f9-8d7c-48b8-86a5-c832f81b6b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99ed7f-6fa1-402d-9d4a-3f04942274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3eeafd-76d1-4712-aba9-3917ed05767a}" ma:internalName="TaxCatchAll" ma:showField="CatchAllData" ma:web="c299ed7f-6fa1-402d-9d4a-3f04942274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99ed7f-6fa1-402d-9d4a-3f04942274df"/>
    <lcf76f155ced4ddcb4097134ff3c332f xmlns="18d0677f-153c-436c-bd7f-ad82ad9c6f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33E43A-1F06-4EFE-B1CE-F4981A53C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d0677f-153c-436c-bd7f-ad82ad9c6f0e"/>
    <ds:schemaRef ds:uri="c299ed7f-6fa1-402d-9d4a-3f04942274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E61DB6-0EAD-423F-970E-E495E3B31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1CE3A5-EBF2-4E50-AD3A-AB06C28CC080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18d0677f-153c-436c-bd7f-ad82ad9c6f0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c299ed7f-6fa1-402d-9d4a-3f04942274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Technology business flyer</Template>
  <TotalTime>112</TotalTime>
  <Pages>1</Pages>
  <Words>0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Links>
    <vt:vector size="6" baseType="variant">
      <vt:variant>
        <vt:i4>3473521</vt:i4>
      </vt:variant>
      <vt:variant>
        <vt:i4>-1</vt:i4>
      </vt:variant>
      <vt:variant>
        <vt:i4>1031</vt:i4>
      </vt:variant>
      <vt:variant>
        <vt:i4>1</vt:i4>
      </vt:variant>
      <vt:variant>
        <vt:lpwstr>C:\Documents and Settings\tamic\Desktop\TC999D\TC9990701D-PB\TC9990701-IMG03.jpg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Pagonis</dc:creator>
  <cp:keywords/>
  <dc:description/>
  <cp:lastModifiedBy>James Pagonis</cp:lastModifiedBy>
  <cp:revision>33</cp:revision>
  <dcterms:created xsi:type="dcterms:W3CDTF">2026-01-15T18:05:00Z</dcterms:created>
  <dcterms:modified xsi:type="dcterms:W3CDTF">2026-01-16T01:52:00Z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0x0101005CBFF0D2D5121847A690A530FDC4D9FD</vt:lpwstr>
  </property>
  <property fmtid="{D5CDD505-2E9C-101B-9397-08002B2CF9AE}" pid="3" name="MediaServiceImageTags">
    <vt:lpwstr/>
  </property>
</Properties>
</file>